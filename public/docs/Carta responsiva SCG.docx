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92CE" w14:textId="77777777" w:rsidR="00C7743B" w:rsidRPr="00454F67" w:rsidRDefault="00C7743B" w:rsidP="00C7743B">
      <w:pPr>
        <w:pStyle w:val="Ttulo4"/>
        <w:tabs>
          <w:tab w:val="center" w:pos="5427"/>
          <w:tab w:val="left" w:pos="9960"/>
        </w:tabs>
        <w:spacing w:after="120"/>
        <w:jc w:val="left"/>
        <w:rPr>
          <w:rFonts w:ascii="Arial Narrow" w:hAnsi="Arial Narrow" w:cs="Arial"/>
          <w:sz w:val="18"/>
          <w:szCs w:val="22"/>
          <w:highlight w:val="lightGray"/>
        </w:rPr>
      </w:pPr>
    </w:p>
    <w:p w14:paraId="23C75F93" w14:textId="6E7CC367" w:rsidR="00C55F05" w:rsidRPr="00C55F05" w:rsidRDefault="003C3569" w:rsidP="00C55F05">
      <w:pPr>
        <w:rPr>
          <w:rFonts w:ascii="Montserrat" w:hAnsi="Montserrat"/>
          <w:color w:val="000000"/>
          <w:lang w:val="es-MX" w:eastAsia="es-MX"/>
        </w:rPr>
      </w:pPr>
      <w:r w:rsidRPr="00454F67">
        <w:rPr>
          <w:rFonts w:ascii="Noto Sans" w:hAnsi="Noto Sans" w:cs="Noto Sans"/>
          <w:sz w:val="18"/>
          <w:szCs w:val="22"/>
          <w:highlight w:val="lightGray"/>
        </w:rPr>
        <w:t>RESPONSABLE DE LA CUENTA</w:t>
      </w:r>
      <w:r w:rsidR="00B11F42" w:rsidRPr="00454F67">
        <w:rPr>
          <w:rFonts w:ascii="Noto Sans" w:hAnsi="Noto Sans" w:cs="Noto Sans"/>
          <w:sz w:val="18"/>
          <w:szCs w:val="22"/>
        </w:rPr>
        <w:t>:</w:t>
      </w:r>
      <w:r w:rsidR="00296E8D">
        <w:rPr>
          <w:rFonts w:ascii="Noto Sans" w:hAnsi="Noto Sans" w:cs="Noto Sans"/>
          <w:sz w:val="18"/>
          <w:szCs w:val="22"/>
        </w:rPr>
        <w:t xml:space="preserve"> </w:t>
      </w:r>
      <w:r w:rsidR="0057745C">
        <w:rPr>
          <w:rFonts w:ascii="Noto Sans" w:hAnsi="Noto Sans" w:cs="Noto Sans"/>
          <w:sz w:val="18"/>
          <w:szCs w:val="22"/>
        </w:rPr>
        <w:t xml:space="preserve"> </w:t>
      </w:r>
      <w:r w:rsidR="00BA2E82">
        <w:rPr>
          <w:rFonts w:ascii="Noto Sans" w:hAnsi="Noto Sans" w:cs="Noto Sans"/>
          <w:sz w:val="18"/>
          <w:szCs w:val="22"/>
        </w:rPr>
        <w:t xml:space="preserve">                                                                                               </w:t>
      </w:r>
      <w:r w:rsidR="00F551E1">
        <w:rPr>
          <w:rFonts w:ascii="Noto Sans" w:hAnsi="Noto Sans" w:cs="Noto Sans"/>
          <w:sz w:val="18"/>
          <w:szCs w:val="22"/>
        </w:rPr>
        <w:t>No</w:t>
      </w:r>
      <w:r w:rsidR="00A65DB0">
        <w:rPr>
          <w:rFonts w:ascii="Noto Sans" w:hAnsi="Noto Sans" w:cs="Noto Sans"/>
          <w:sz w:val="18"/>
          <w:szCs w:val="22"/>
        </w:rPr>
        <w:t>. DE EMPLEADO</w:t>
      </w:r>
      <w:r w:rsidR="007C6184" w:rsidRPr="00454F67">
        <w:rPr>
          <w:rFonts w:ascii="Noto Sans" w:hAnsi="Noto Sans" w:cs="Noto Sans"/>
          <w:sz w:val="18"/>
          <w:szCs w:val="22"/>
        </w:rPr>
        <w:t>:</w:t>
      </w:r>
      <w:r w:rsidR="00296E8D">
        <w:rPr>
          <w:rFonts w:ascii="Noto Sans" w:hAnsi="Noto Sans" w:cs="Noto Sans"/>
          <w:sz w:val="18"/>
          <w:szCs w:val="22"/>
        </w:rPr>
        <w:t xml:space="preserve">   </w:t>
      </w:r>
    </w:p>
    <w:p w14:paraId="65B0AD22" w14:textId="38F15D3E" w:rsidR="003C3569" w:rsidRPr="00454F67" w:rsidRDefault="003C3483" w:rsidP="00E3612A">
      <w:pPr>
        <w:spacing w:before="120" w:after="120"/>
        <w:ind w:right="-30"/>
        <w:jc w:val="both"/>
        <w:rPr>
          <w:rFonts w:ascii="Noto Sans" w:hAnsi="Noto Sans" w:cs="Noto Sans"/>
          <w:b/>
          <w:sz w:val="18"/>
          <w:szCs w:val="22"/>
        </w:rPr>
      </w:pPr>
      <w:r>
        <w:rPr>
          <w:rFonts w:ascii="Noto Sans" w:hAnsi="Noto Sans" w:cs="Noto Sans"/>
          <w:b/>
          <w:sz w:val="18"/>
          <w:szCs w:val="18"/>
        </w:rPr>
        <w:t>P</w:t>
      </w:r>
      <w:r w:rsidR="003C3569" w:rsidRPr="00454F67">
        <w:rPr>
          <w:rFonts w:ascii="Noto Sans" w:hAnsi="Noto Sans" w:cs="Noto Sans"/>
          <w:b/>
          <w:sz w:val="18"/>
          <w:szCs w:val="18"/>
        </w:rPr>
        <w:t>UESTO O CARGO</w:t>
      </w:r>
      <w:r w:rsidR="007C6184" w:rsidRPr="00454F67">
        <w:rPr>
          <w:rFonts w:ascii="Noto Sans" w:hAnsi="Noto Sans" w:cs="Noto Sans"/>
          <w:b/>
          <w:sz w:val="18"/>
          <w:szCs w:val="18"/>
        </w:rPr>
        <w:t>:</w:t>
      </w:r>
      <w:r w:rsidR="003C3569" w:rsidRPr="00454F67">
        <w:rPr>
          <w:rFonts w:ascii="Noto Sans" w:hAnsi="Noto Sans" w:cs="Noto Sans"/>
          <w:b/>
          <w:sz w:val="18"/>
          <w:szCs w:val="18"/>
        </w:rPr>
        <w:t xml:space="preserve"> </w:t>
      </w:r>
      <w:r w:rsidR="00157C91">
        <w:rPr>
          <w:rFonts w:ascii="Noto Sans" w:hAnsi="Noto Sans" w:cs="Noto Sans"/>
          <w:b/>
          <w:sz w:val="18"/>
          <w:szCs w:val="18"/>
        </w:rPr>
        <w:t xml:space="preserve"> </w:t>
      </w:r>
      <w:r w:rsidR="00D036CC">
        <w:rPr>
          <w:rFonts w:ascii="Noto Sans" w:hAnsi="Noto Sans" w:cs="Noto Sans"/>
          <w:b/>
          <w:sz w:val="18"/>
          <w:szCs w:val="18"/>
          <w:u w:val="single"/>
        </w:rPr>
        <w:t xml:space="preserve">        </w:t>
      </w:r>
      <w:r w:rsidR="00BA2E82">
        <w:rPr>
          <w:rFonts w:ascii="Noto Sans" w:hAnsi="Noto Sans" w:cs="Noto Sans"/>
          <w:b/>
          <w:sz w:val="18"/>
          <w:szCs w:val="18"/>
          <w:u w:val="single"/>
        </w:rPr>
        <w:t>__________________________________________</w:t>
      </w:r>
      <w:r w:rsidR="00B10F00">
        <w:rPr>
          <w:rFonts w:ascii="Noto Sans" w:hAnsi="Noto Sans" w:cs="Noto Sans"/>
          <w:b/>
          <w:sz w:val="18"/>
          <w:szCs w:val="18"/>
          <w:u w:val="single"/>
        </w:rPr>
        <w:t>__</w:t>
      </w:r>
      <w:r w:rsidR="00A65DB0">
        <w:rPr>
          <w:rFonts w:ascii="Noto Sans" w:hAnsi="Noto Sans" w:cs="Noto Sans"/>
          <w:b/>
          <w:sz w:val="18"/>
          <w:szCs w:val="22"/>
        </w:rPr>
        <w:t>CORREO INSTITUCIONAL</w:t>
      </w:r>
      <w:r w:rsidR="003C3569" w:rsidRPr="00454F67">
        <w:rPr>
          <w:rFonts w:ascii="Noto Sans" w:hAnsi="Noto Sans" w:cs="Noto Sans"/>
          <w:b/>
          <w:sz w:val="18"/>
          <w:szCs w:val="22"/>
        </w:rPr>
        <w:t>:</w:t>
      </w:r>
      <w:r w:rsidR="00AA0E7A">
        <w:rPr>
          <w:rFonts w:ascii="Noto Sans" w:hAnsi="Noto Sans" w:cs="Noto Sans"/>
          <w:b/>
          <w:sz w:val="18"/>
          <w:szCs w:val="22"/>
        </w:rPr>
        <w:t xml:space="preserve"> </w:t>
      </w:r>
    </w:p>
    <w:p w14:paraId="45EED994" w14:textId="04163838" w:rsidR="00B11F42" w:rsidRPr="00AF2AA6" w:rsidRDefault="00DD67DA" w:rsidP="00D10F43">
      <w:pPr>
        <w:spacing w:line="360" w:lineRule="auto"/>
        <w:ind w:right="193"/>
        <w:rPr>
          <w:rFonts w:ascii="Noto Sans" w:hAnsi="Noto Sans" w:cs="Noto Sans"/>
          <w:b/>
          <w:sz w:val="18"/>
          <w:szCs w:val="22"/>
        </w:rPr>
      </w:pPr>
      <w:r w:rsidRPr="00454F67">
        <w:rPr>
          <w:rFonts w:ascii="Noto Sans" w:hAnsi="Noto Sans" w:cs="Noto Sans"/>
          <w:b/>
          <w:sz w:val="18"/>
          <w:szCs w:val="22"/>
        </w:rPr>
        <w:t xml:space="preserve">UNIDAD </w:t>
      </w:r>
      <w:r w:rsidR="00E255A4" w:rsidRPr="00454F67">
        <w:rPr>
          <w:rFonts w:ascii="Noto Sans" w:hAnsi="Noto Sans" w:cs="Noto Sans"/>
          <w:b/>
          <w:sz w:val="18"/>
          <w:szCs w:val="22"/>
        </w:rPr>
        <w:t>ADMINISTRATIVA:</w:t>
      </w:r>
      <w:r w:rsidR="00AF2AA6">
        <w:rPr>
          <w:rFonts w:ascii="Noto Sans" w:hAnsi="Noto Sans" w:cs="Noto Sans"/>
          <w:b/>
          <w:sz w:val="18"/>
          <w:szCs w:val="22"/>
          <w:u w:val="single"/>
        </w:rPr>
        <w:t xml:space="preserve">    </w:t>
      </w:r>
      <w:r w:rsidR="00B10F00">
        <w:rPr>
          <w:rFonts w:ascii="Noto Sans" w:hAnsi="Noto Sans" w:cs="Noto Sans"/>
          <w:b/>
          <w:sz w:val="18"/>
          <w:szCs w:val="22"/>
          <w:u w:val="single"/>
        </w:rPr>
        <w:t>_______________________________________________________________</w:t>
      </w:r>
      <w:r w:rsidR="003C3569" w:rsidRPr="00454F67">
        <w:rPr>
          <w:rFonts w:ascii="Noto Sans" w:hAnsi="Noto Sans" w:cs="Noto Sans"/>
          <w:b/>
          <w:sz w:val="18"/>
          <w:szCs w:val="22"/>
        </w:rPr>
        <w:t>FECHA:</w:t>
      </w:r>
      <w:r w:rsidR="00E928C2">
        <w:rPr>
          <w:rFonts w:ascii="Noto Sans" w:hAnsi="Noto Sans" w:cs="Noto Sans"/>
          <w:b/>
          <w:sz w:val="18"/>
          <w:szCs w:val="22"/>
          <w:u w:val="single"/>
        </w:rPr>
        <w:t xml:space="preserve"> </w:t>
      </w:r>
      <w:r w:rsidR="00BF1363">
        <w:rPr>
          <w:rFonts w:ascii="Noto Sans" w:hAnsi="Noto Sans" w:cs="Noto Sans"/>
          <w:b/>
          <w:sz w:val="18"/>
          <w:szCs w:val="22"/>
          <w:u w:val="single"/>
        </w:rPr>
        <w:t xml:space="preserve">  </w:t>
      </w:r>
      <w:r w:rsidR="00B10F00">
        <w:rPr>
          <w:rFonts w:ascii="Noto Sans" w:hAnsi="Noto Sans" w:cs="Noto Sans"/>
          <w:b/>
          <w:sz w:val="18"/>
          <w:szCs w:val="22"/>
          <w:u w:val="single"/>
        </w:rPr>
        <w:t>_____________________</w:t>
      </w:r>
      <w:r w:rsidR="00BF1363">
        <w:rPr>
          <w:rFonts w:ascii="Noto Sans" w:hAnsi="Noto Sans" w:cs="Noto Sans"/>
          <w:b/>
          <w:sz w:val="18"/>
          <w:szCs w:val="22"/>
          <w:u w:val="single"/>
        </w:rPr>
        <w:t xml:space="preserve">  </w:t>
      </w:r>
      <w:r w:rsidR="00162703" w:rsidRPr="00BF1363">
        <w:rPr>
          <w:rFonts w:ascii="Noto Sans" w:hAnsi="Noto Sans" w:cs="Noto Sans"/>
          <w:b/>
          <w:sz w:val="18"/>
          <w:szCs w:val="22"/>
          <w:u w:val="single"/>
        </w:rPr>
        <w:t xml:space="preserve">    </w:t>
      </w:r>
      <w:r w:rsidR="00162703" w:rsidRPr="00BF1363">
        <w:rPr>
          <w:rFonts w:ascii="Noto Sans" w:hAnsi="Noto Sans" w:cs="Noto Sans"/>
          <w:b/>
          <w:sz w:val="18"/>
          <w:szCs w:val="22"/>
        </w:rPr>
        <w:t xml:space="preserve">                                                                        </w:t>
      </w:r>
    </w:p>
    <w:p w14:paraId="4F2B1043" w14:textId="2659C66C" w:rsidR="00C7743B" w:rsidRPr="00802306" w:rsidRDefault="00DD67DA" w:rsidP="00802306">
      <w:pPr>
        <w:spacing w:before="120" w:after="120" w:line="360" w:lineRule="auto"/>
        <w:ind w:right="-30"/>
        <w:jc w:val="both"/>
        <w:rPr>
          <w:rFonts w:ascii="Noto Sans" w:hAnsi="Noto Sans" w:cs="Noto Sans"/>
          <w:b/>
          <w:sz w:val="18"/>
          <w:szCs w:val="22"/>
        </w:rPr>
      </w:pPr>
      <w:r>
        <w:rPr>
          <w:rFonts w:ascii="Noto Sans" w:hAnsi="Noto Sans" w:cs="Noto Sans"/>
          <w:b/>
          <w:sz w:val="18"/>
          <w:szCs w:val="22"/>
        </w:rPr>
        <w:t>DIRECCIÓN</w:t>
      </w:r>
      <w:r w:rsidR="007920B5">
        <w:rPr>
          <w:rFonts w:ascii="Noto Sans" w:hAnsi="Noto Sans" w:cs="Noto Sans"/>
          <w:b/>
          <w:sz w:val="18"/>
          <w:szCs w:val="22"/>
        </w:rPr>
        <w:t xml:space="preserve"> O ÁREA</w:t>
      </w:r>
      <w:r w:rsidR="00E476D3">
        <w:rPr>
          <w:rFonts w:ascii="Noto Sans" w:hAnsi="Noto Sans" w:cs="Noto Sans"/>
          <w:b/>
          <w:sz w:val="18"/>
          <w:szCs w:val="22"/>
        </w:rPr>
        <w:t xml:space="preserve"> DE ADSCRIPCIÓ</w:t>
      </w:r>
      <w:r w:rsidR="00056F9C">
        <w:rPr>
          <w:rFonts w:ascii="Noto Sans" w:hAnsi="Noto Sans" w:cs="Noto Sans"/>
          <w:b/>
          <w:sz w:val="18"/>
          <w:szCs w:val="22"/>
        </w:rPr>
        <w:t xml:space="preserve">N: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5"/>
        <w:gridCol w:w="3544"/>
        <w:gridCol w:w="3398"/>
      </w:tblGrid>
      <w:tr w:rsidR="003A009F" w:rsidRPr="00454F67" w14:paraId="38F1504F" w14:textId="77777777" w:rsidTr="009C392F">
        <w:trPr>
          <w:jc w:val="center"/>
        </w:trPr>
        <w:tc>
          <w:tcPr>
            <w:tcW w:w="10627" w:type="dxa"/>
            <w:gridSpan w:val="3"/>
          </w:tcPr>
          <w:p w14:paraId="415D7228" w14:textId="11B54DD9" w:rsidR="003A009F" w:rsidRPr="00454F67" w:rsidRDefault="002132F5" w:rsidP="00CA5C70">
            <w:pPr>
              <w:jc w:val="center"/>
              <w:rPr>
                <w:rFonts w:ascii="Arial Narrow" w:hAnsi="Arial Narrow"/>
                <w:b/>
                <w:bCs/>
                <w:u w:val="single"/>
              </w:rPr>
            </w:pPr>
            <w:r w:rsidRPr="00454F67">
              <w:rPr>
                <w:rFonts w:ascii="Arial Narrow" w:hAnsi="Arial Narrow"/>
                <w:b/>
                <w:bCs/>
                <w:u w:val="single"/>
              </w:rPr>
              <w:t>ACCESO A</w:t>
            </w:r>
            <w:r w:rsidR="00181D1C" w:rsidRPr="00454F67">
              <w:rPr>
                <w:rFonts w:ascii="Arial Narrow" w:hAnsi="Arial Narrow"/>
                <w:b/>
                <w:bCs/>
                <w:u w:val="single"/>
              </w:rPr>
              <w:t xml:space="preserve"> LA SOLUCIÓN</w:t>
            </w:r>
          </w:p>
        </w:tc>
      </w:tr>
      <w:tr w:rsidR="000041EF" w:rsidRPr="00454F67" w14:paraId="633C31E3" w14:textId="77777777" w:rsidTr="009C392F">
        <w:trPr>
          <w:trHeight w:val="258"/>
          <w:jc w:val="center"/>
        </w:trPr>
        <w:tc>
          <w:tcPr>
            <w:tcW w:w="3685" w:type="dxa"/>
          </w:tcPr>
          <w:p w14:paraId="1CA2B022" w14:textId="3293E52E" w:rsidR="000041EF" w:rsidRPr="00454F67" w:rsidRDefault="00181D1C" w:rsidP="005A4126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454F67">
              <w:rPr>
                <w:rFonts w:ascii="Arial Narrow" w:hAnsi="Arial Narrow"/>
                <w:b/>
                <w:bCs/>
                <w:sz w:val="18"/>
                <w:szCs w:val="18"/>
              </w:rPr>
              <w:t>SOLUCIÓN</w:t>
            </w:r>
            <w:r w:rsidR="002132F5" w:rsidRPr="00454F67">
              <w:rPr>
                <w:rFonts w:ascii="Arial Narrow" w:hAnsi="Arial Narrow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3544" w:type="dxa"/>
            <w:vAlign w:val="center"/>
          </w:tcPr>
          <w:p w14:paraId="284BBC21" w14:textId="6202FC2B" w:rsidR="00181D1C" w:rsidRPr="00454F67" w:rsidRDefault="00181D1C" w:rsidP="00181D1C">
            <w:pPr>
              <w:jc w:val="center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454F67">
              <w:rPr>
                <w:rFonts w:ascii="Arial Narrow" w:hAnsi="Arial Narrow"/>
                <w:b/>
                <w:bCs/>
                <w:sz w:val="18"/>
                <w:szCs w:val="18"/>
              </w:rPr>
              <w:t>ROLES</w:t>
            </w:r>
          </w:p>
        </w:tc>
        <w:tc>
          <w:tcPr>
            <w:tcW w:w="3398" w:type="dxa"/>
            <w:vAlign w:val="center"/>
          </w:tcPr>
          <w:p w14:paraId="7C7D052B" w14:textId="77777777" w:rsidR="000041EF" w:rsidRPr="00454F67" w:rsidRDefault="000041EF" w:rsidP="005A4126">
            <w:pPr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454F67">
              <w:rPr>
                <w:rFonts w:ascii="Arial Narrow" w:hAnsi="Arial Narrow"/>
                <w:b/>
                <w:bCs/>
                <w:sz w:val="18"/>
                <w:szCs w:val="18"/>
              </w:rPr>
              <w:t>OBSERVACIONES</w:t>
            </w:r>
          </w:p>
        </w:tc>
      </w:tr>
      <w:tr w:rsidR="00E26686" w:rsidRPr="00454F67" w14:paraId="17FC8CDC" w14:textId="77777777" w:rsidTr="009C392F">
        <w:trPr>
          <w:trHeight w:val="262"/>
          <w:jc w:val="center"/>
        </w:trPr>
        <w:tc>
          <w:tcPr>
            <w:tcW w:w="3685" w:type="dxa"/>
            <w:vAlign w:val="center"/>
          </w:tcPr>
          <w:p w14:paraId="1752C7A1" w14:textId="63776C5F" w:rsidR="00E26686" w:rsidRPr="00484BC1" w:rsidRDefault="00E26686" w:rsidP="005A4126">
            <w:pPr>
              <w:rPr>
                <w:rFonts w:ascii="Arial Narrow" w:hAnsi="Arial Narrow"/>
              </w:rPr>
            </w:pPr>
          </w:p>
        </w:tc>
        <w:tc>
          <w:tcPr>
            <w:tcW w:w="3544" w:type="dxa"/>
          </w:tcPr>
          <w:p w14:paraId="575FFDC9" w14:textId="778562E8" w:rsidR="00E26686" w:rsidRPr="009A1966" w:rsidRDefault="00E26686" w:rsidP="005A4126">
            <w:pPr>
              <w:rPr>
                <w:rFonts w:ascii="Arial Narrow" w:hAnsi="Arial Narrow"/>
              </w:rPr>
            </w:pPr>
          </w:p>
        </w:tc>
        <w:tc>
          <w:tcPr>
            <w:tcW w:w="3398" w:type="dxa"/>
          </w:tcPr>
          <w:p w14:paraId="1897F0C6" w14:textId="17695069" w:rsidR="00E26686" w:rsidRPr="00454F67" w:rsidRDefault="00E26686" w:rsidP="005A4126">
            <w:pPr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51215B69" w14:textId="77777777" w:rsidR="00D2186F" w:rsidRPr="00454F67" w:rsidRDefault="00D2186F" w:rsidP="00F03584">
      <w:pPr>
        <w:ind w:left="6372"/>
        <w:rPr>
          <w:rFonts w:ascii="Arial Narrow" w:hAnsi="Arial Narrow"/>
          <w:sz w:val="18"/>
          <w:szCs w:val="18"/>
        </w:rPr>
      </w:pPr>
    </w:p>
    <w:p w14:paraId="07BC9900" w14:textId="77777777" w:rsidR="008C7C9F" w:rsidRPr="00454F67" w:rsidRDefault="008C7C9F" w:rsidP="008C7C9F">
      <w:pPr>
        <w:jc w:val="both"/>
        <w:rPr>
          <w:rFonts w:ascii="Arial Narrow" w:hAnsi="Arial Narrow"/>
          <w:sz w:val="18"/>
          <w:szCs w:val="18"/>
        </w:rPr>
      </w:pPr>
    </w:p>
    <w:p w14:paraId="69463DE9" w14:textId="7AF41464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 xml:space="preserve">Al aceptar esta responsiva en cumplimiento a la Protección de Datos Personales en Posesión de los Sujetos Obligados, confirmo conocer las autorizaciones y alcances como Trabajador de </w:t>
      </w:r>
      <w:r w:rsidR="00571A74" w:rsidRPr="004B3555">
        <w:rPr>
          <w:rFonts w:ascii="Noto Sans" w:hAnsi="Noto Sans" w:cs="Noto Sans"/>
        </w:rPr>
        <w:t>la Agencia Nacional de Aduanas de México</w:t>
      </w:r>
      <w:r w:rsidRPr="004B3555">
        <w:rPr>
          <w:rFonts w:ascii="Noto Sans" w:hAnsi="Noto Sans" w:cs="Noto Sans"/>
        </w:rPr>
        <w:t xml:space="preserve"> y usuario de los Sistemas y/o Aplicaciones y herramientas que me fueron asignadas, confirmo el conocimiento necesario para operarlas. </w:t>
      </w:r>
    </w:p>
    <w:p w14:paraId="46C1F43A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</w:p>
    <w:p w14:paraId="19C33415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Confirmo haber leído, comprendido y estar dispuesto a observar las obligaciones enunciadas en este documento.</w:t>
      </w:r>
    </w:p>
    <w:p w14:paraId="70B1C964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</w:p>
    <w:p w14:paraId="6F87F145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Asimismo, reconozco expresamente mi obligación de mantener la seguridad, confidencialidad, y no divulgación, tanto de la información que por la naturaleza de mis funciones conozca y que la misma puede contener datos considerados como personales y sensibles, así como en el Sistema y/o Aplicación, como de mí contraseña de acceso, la cual no deberá ser difundida ni distribuida de ninguna manera y deberé memorizarla y cambiarla por una nueva de manera periódica.</w:t>
      </w:r>
    </w:p>
    <w:p w14:paraId="4D3FCC4B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</w:p>
    <w:p w14:paraId="238D2633" w14:textId="7DC8F3C8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 xml:space="preserve">La cuenta de usuario es exclusivamente para los propósitos autorizados por </w:t>
      </w:r>
      <w:r w:rsidR="00901AEE" w:rsidRPr="004B3555">
        <w:rPr>
          <w:rFonts w:ascii="Noto Sans" w:hAnsi="Noto Sans" w:cs="Noto Sans"/>
        </w:rPr>
        <w:t>la Agencia Nacional de Aduanas de México</w:t>
      </w:r>
      <w:r w:rsidRPr="004B3555">
        <w:rPr>
          <w:rFonts w:ascii="Noto Sans" w:hAnsi="Noto Sans" w:cs="Noto Sans"/>
        </w:rPr>
        <w:t xml:space="preserve">, ya que la información a la que tengo acceso en el Sistema y/o Aplicación, me permite realizar las actividades que me han sido encomendadas con motivo de mis funciones, así como por mis superiores y por ningún motivo daré a conocer esta información a personas ajenas a la </w:t>
      </w:r>
      <w:r w:rsidR="00CA45C9" w:rsidRPr="004B3555">
        <w:rPr>
          <w:rFonts w:ascii="Noto Sans" w:hAnsi="Noto Sans" w:cs="Noto Sans"/>
        </w:rPr>
        <w:t>agencia</w:t>
      </w:r>
      <w:r w:rsidRPr="004B3555">
        <w:rPr>
          <w:rFonts w:ascii="Noto Sans" w:hAnsi="Noto Sans" w:cs="Noto Sans"/>
        </w:rPr>
        <w:t xml:space="preserve"> o personal no autorizado.</w:t>
      </w:r>
    </w:p>
    <w:p w14:paraId="78FF3AE8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</w:p>
    <w:p w14:paraId="7283C1F3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De igual manera, sé que estoy sujeto al cumplimiento de las siguientes obligaciones:</w:t>
      </w:r>
    </w:p>
    <w:p w14:paraId="43B4883B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</w:p>
    <w:p w14:paraId="7FDB0A22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* Asumir la absoluta responsabilidad de todas las operaciones que se registren en el Sistema y/o Aplicación con la cuenta de usuario que tengo asignada.</w:t>
      </w:r>
    </w:p>
    <w:p w14:paraId="502E5242" w14:textId="77777777" w:rsidR="00AA2441" w:rsidRPr="004B3555" w:rsidRDefault="00AA2441" w:rsidP="008C7C9F">
      <w:pPr>
        <w:jc w:val="both"/>
        <w:rPr>
          <w:rFonts w:ascii="Noto Sans" w:hAnsi="Noto Sans" w:cs="Noto Sans"/>
        </w:rPr>
      </w:pPr>
    </w:p>
    <w:p w14:paraId="1120BE3B" w14:textId="412C4F93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 xml:space="preserve">* Guardar </w:t>
      </w:r>
      <w:r w:rsidR="00C23260" w:rsidRPr="004B3555">
        <w:rPr>
          <w:rFonts w:ascii="Noto Sans" w:hAnsi="Noto Sans" w:cs="Noto Sans"/>
        </w:rPr>
        <w:t>la</w:t>
      </w:r>
      <w:r w:rsidRPr="004B3555">
        <w:rPr>
          <w:rFonts w:ascii="Noto Sans" w:hAnsi="Noto Sans" w:cs="Noto Sans"/>
        </w:rPr>
        <w:t xml:space="preserve"> debid</w:t>
      </w:r>
      <w:r w:rsidR="00C23260" w:rsidRPr="004B3555">
        <w:rPr>
          <w:rFonts w:ascii="Noto Sans" w:hAnsi="Noto Sans" w:cs="Noto Sans"/>
        </w:rPr>
        <w:t>a</w:t>
      </w:r>
      <w:r w:rsidRPr="004B3555">
        <w:rPr>
          <w:rFonts w:ascii="Noto Sans" w:hAnsi="Noto Sans" w:cs="Noto Sans"/>
        </w:rPr>
        <w:t xml:space="preserve"> </w:t>
      </w:r>
      <w:r w:rsidR="00C23260" w:rsidRPr="004B3555">
        <w:rPr>
          <w:rFonts w:ascii="Noto Sans" w:hAnsi="Noto Sans" w:cs="Noto Sans"/>
        </w:rPr>
        <w:t>secrecía</w:t>
      </w:r>
      <w:r w:rsidRPr="004B3555">
        <w:rPr>
          <w:rFonts w:ascii="Noto Sans" w:hAnsi="Noto Sans" w:cs="Noto Sans"/>
        </w:rPr>
        <w:t xml:space="preserve"> de los </w:t>
      </w:r>
      <w:r w:rsidR="00CA45C9" w:rsidRPr="004B3555">
        <w:rPr>
          <w:rFonts w:ascii="Noto Sans" w:hAnsi="Noto Sans" w:cs="Noto Sans"/>
        </w:rPr>
        <w:t>asuntos,</w:t>
      </w:r>
      <w:r w:rsidRPr="004B3555">
        <w:rPr>
          <w:rFonts w:ascii="Noto Sans" w:hAnsi="Noto Sans" w:cs="Noto Sans"/>
        </w:rPr>
        <w:t xml:space="preserve"> sobre todo, de aquellos que cuenten con datos personales, evitando su difusión y/o transmisión.</w:t>
      </w:r>
    </w:p>
    <w:p w14:paraId="302E84EC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* Informar a mi superior jerárquico sobre cualquier incidencia de que tenga conocimiento.</w:t>
      </w:r>
    </w:p>
    <w:p w14:paraId="2710AEAE" w14:textId="77777777" w:rsidR="009B3FDC" w:rsidRPr="004B3555" w:rsidRDefault="009B3FDC" w:rsidP="008C7C9F">
      <w:pPr>
        <w:jc w:val="both"/>
        <w:rPr>
          <w:rFonts w:ascii="Noto Sans" w:hAnsi="Noto Sans" w:cs="Noto Sans"/>
        </w:rPr>
      </w:pPr>
    </w:p>
    <w:p w14:paraId="03AE2103" w14:textId="1FF2220A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* No dejar información visible cuando abandone mi puesto, ya sea que me ausente de manera temporal o si hay alguna persona ajena a la Unidad Administrativa a la que esté adscrito.</w:t>
      </w:r>
    </w:p>
    <w:p w14:paraId="1AEEFBB1" w14:textId="77777777" w:rsidR="00983C09" w:rsidRPr="004B3555" w:rsidRDefault="00983C09" w:rsidP="008C7C9F">
      <w:pPr>
        <w:jc w:val="both"/>
        <w:rPr>
          <w:rFonts w:ascii="Noto Sans" w:hAnsi="Noto Sans" w:cs="Noto Sans"/>
        </w:rPr>
      </w:pPr>
    </w:p>
    <w:p w14:paraId="4A352A4F" w14:textId="18A2A92E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* Conservar el buen estado físico de los soportes documentales a que tengan acceso, por motivo del ejercicio de mis funciones.</w:t>
      </w:r>
    </w:p>
    <w:p w14:paraId="3859D449" w14:textId="77777777" w:rsidR="008C5002" w:rsidRDefault="008C5002" w:rsidP="008C7C9F">
      <w:pPr>
        <w:jc w:val="both"/>
        <w:rPr>
          <w:rFonts w:ascii="Noto Sans" w:hAnsi="Noto Sans" w:cs="Noto Sans"/>
        </w:rPr>
      </w:pPr>
    </w:p>
    <w:p w14:paraId="74A4F7B5" w14:textId="0270B198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* Asumir la absoluta responsabilidad de todas las operaciones que se registren en el Sistema y/o Aplicación con la cuenta de usuario que tengo asignada.</w:t>
      </w:r>
    </w:p>
    <w:p w14:paraId="77BFC0E1" w14:textId="534A7B07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* No utilizar mi cuenta de usuario para realizar operaciones distintas a aquellas para las que estoy exclusivamente facultado.</w:t>
      </w:r>
    </w:p>
    <w:p w14:paraId="312E4C71" w14:textId="77777777" w:rsidR="008C5002" w:rsidRDefault="008C5002" w:rsidP="008C7C9F">
      <w:pPr>
        <w:jc w:val="both"/>
        <w:rPr>
          <w:rFonts w:ascii="Noto Sans" w:hAnsi="Noto Sans" w:cs="Noto Sans"/>
        </w:rPr>
      </w:pPr>
    </w:p>
    <w:p w14:paraId="125767C2" w14:textId="32C45644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* Reportar a mis superiores cualquier anomalía en el manejo de las operaciones realizadas en el Sistema y/o Aplicación.</w:t>
      </w:r>
    </w:p>
    <w:p w14:paraId="08974568" w14:textId="77777777" w:rsidR="00CB5B43" w:rsidRDefault="00CB5B43" w:rsidP="008C7C9F">
      <w:pPr>
        <w:jc w:val="both"/>
        <w:rPr>
          <w:rFonts w:ascii="Noto Sans" w:hAnsi="Noto Sans" w:cs="Noto Sans"/>
        </w:rPr>
      </w:pPr>
    </w:p>
    <w:p w14:paraId="3E34463B" w14:textId="216A5DA5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 xml:space="preserve">Asumo mi obligación de solicitar inmediatamente la baja de mi cuenta de usuario en el Sistema y/o Aplicación cuando se me asigne otra actividad, sea transferido a un área distinta dentro de </w:t>
      </w:r>
      <w:r w:rsidR="00135949" w:rsidRPr="004B3555">
        <w:rPr>
          <w:rFonts w:ascii="Noto Sans" w:hAnsi="Noto Sans" w:cs="Noto Sans"/>
        </w:rPr>
        <w:t>la Agencia Nacional de Aduanas de México</w:t>
      </w:r>
      <w:r w:rsidRPr="004B3555">
        <w:rPr>
          <w:rFonts w:ascii="Noto Sans" w:hAnsi="Noto Sans" w:cs="Noto Sans"/>
        </w:rPr>
        <w:t>, o cuando por cualquier motivo deje de hacer uso de la cuenta de usuario que tengo asignada.</w:t>
      </w:r>
    </w:p>
    <w:p w14:paraId="76772D95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Acepto que estoy obligado al cumplimiento de toda regulación asociada con las operaciones para las que estoy facultado:</w:t>
      </w:r>
    </w:p>
    <w:p w14:paraId="551C9966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</w:p>
    <w:p w14:paraId="4535CA07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 xml:space="preserve"> *Cumplir en todo momento con las obligaciones a las que estoy sujeto, de conformidad con los artículos 108 primer párrafo, 109 fracción III y 113 constitucionales; así como los artículos 1, 2, 4, 7 de la Ley General de Responsabilidades Administrativas, </w:t>
      </w:r>
    </w:p>
    <w:p w14:paraId="0F930005" w14:textId="77777777" w:rsidR="00CB5B43" w:rsidRDefault="00CB5B43" w:rsidP="008C7C9F">
      <w:pPr>
        <w:jc w:val="both"/>
        <w:rPr>
          <w:rFonts w:ascii="Noto Sans" w:hAnsi="Noto Sans" w:cs="Noto Sans"/>
        </w:rPr>
      </w:pPr>
    </w:p>
    <w:p w14:paraId="3B943E91" w14:textId="2E4E5EAE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* Cumplir con las obligaciones de Transparencia y Acceso a la Información Pública, así como a la Protección de Datos Personales en Posesión de Sujetos Obligados.</w:t>
      </w:r>
    </w:p>
    <w:p w14:paraId="33350ADB" w14:textId="77777777" w:rsidR="00CB5B43" w:rsidRDefault="00CB5B43" w:rsidP="008C7C9F">
      <w:pPr>
        <w:jc w:val="both"/>
        <w:rPr>
          <w:rFonts w:ascii="Noto Sans" w:hAnsi="Noto Sans" w:cs="Noto Sans"/>
        </w:rPr>
      </w:pPr>
    </w:p>
    <w:p w14:paraId="41311A37" w14:textId="4777677C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* Cumplir con la Ley y las políticas de Anticorrupción,</w:t>
      </w:r>
      <w:r w:rsidR="00C23260" w:rsidRPr="004B3555">
        <w:rPr>
          <w:rFonts w:ascii="Noto Sans" w:hAnsi="Noto Sans" w:cs="Noto Sans"/>
        </w:rPr>
        <w:t xml:space="preserve"> </w:t>
      </w:r>
      <w:r w:rsidRPr="004B3555">
        <w:rPr>
          <w:rFonts w:ascii="Noto Sans" w:hAnsi="Noto Sans" w:cs="Noto Sans"/>
        </w:rPr>
        <w:t xml:space="preserve">así como en las políticas </w:t>
      </w:r>
      <w:r w:rsidR="00135949" w:rsidRPr="004B3555">
        <w:rPr>
          <w:rFonts w:ascii="Noto Sans" w:hAnsi="Noto Sans" w:cs="Noto Sans"/>
        </w:rPr>
        <w:t>que la</w:t>
      </w:r>
      <w:r w:rsidRPr="004B3555">
        <w:rPr>
          <w:rFonts w:ascii="Noto Sans" w:hAnsi="Noto Sans" w:cs="Noto Sans"/>
        </w:rPr>
        <w:t xml:space="preserve"> </w:t>
      </w:r>
      <w:r w:rsidR="00135949" w:rsidRPr="004B3555">
        <w:rPr>
          <w:rFonts w:ascii="Noto Sans" w:hAnsi="Noto Sans" w:cs="Noto Sans"/>
        </w:rPr>
        <w:t>ANAM</w:t>
      </w:r>
      <w:r w:rsidRPr="004B3555">
        <w:rPr>
          <w:rFonts w:ascii="Noto Sans" w:hAnsi="Noto Sans" w:cs="Noto Sans"/>
        </w:rPr>
        <w:t xml:space="preserve"> </w:t>
      </w:r>
      <w:r w:rsidR="00D51896">
        <w:rPr>
          <w:rFonts w:ascii="Noto Sans" w:hAnsi="Noto Sans" w:cs="Noto Sans"/>
        </w:rPr>
        <w:t>c</w:t>
      </w:r>
      <w:r w:rsidRPr="004B3555">
        <w:rPr>
          <w:rFonts w:ascii="Noto Sans" w:hAnsi="Noto Sans" w:cs="Noto Sans"/>
        </w:rPr>
        <w:t>umple, lo establecido en las leyes y normatividad vigentes en materia de Propiedad Intelectual y Derechos de Autor, y los reglamentos que de ellas se derivan.</w:t>
      </w:r>
    </w:p>
    <w:p w14:paraId="109B6797" w14:textId="77777777" w:rsidR="00CB5B43" w:rsidRDefault="00CB5B43" w:rsidP="008C7C9F">
      <w:pPr>
        <w:jc w:val="both"/>
        <w:rPr>
          <w:rFonts w:ascii="Noto Sans" w:hAnsi="Noto Sans" w:cs="Noto Sans"/>
        </w:rPr>
      </w:pPr>
    </w:p>
    <w:p w14:paraId="13C78C25" w14:textId="4E8AA01B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Acepto que el incumplimiento de las regulaciones contenidas en estos documentos me hace sujeto a sanciones que procederán de acuerdo con la gravedad de la falta en que haya incurrido.</w:t>
      </w:r>
    </w:p>
    <w:p w14:paraId="69582AF3" w14:textId="7D275185" w:rsidR="008C7C9F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 xml:space="preserve">Entiendo </w:t>
      </w:r>
      <w:r w:rsidR="00135949" w:rsidRPr="004B3555">
        <w:rPr>
          <w:rFonts w:ascii="Noto Sans" w:hAnsi="Noto Sans" w:cs="Noto Sans"/>
        </w:rPr>
        <w:t>que,</w:t>
      </w:r>
      <w:r w:rsidRPr="004B3555">
        <w:rPr>
          <w:rFonts w:ascii="Noto Sans" w:hAnsi="Noto Sans" w:cs="Noto Sans"/>
        </w:rPr>
        <w:t xml:space="preserve"> de no cumplir con las obligaciones establecidas en esta responsiva, aparte de ser sujeto al cumplimiento de las sanciones previstas en la Ley, por lo que hace al uso del Sistema y/o Aplicación, mí cuenta de usuario puede ser cancelada sin previo aviso.</w:t>
      </w:r>
    </w:p>
    <w:p w14:paraId="559D5EB5" w14:textId="77777777" w:rsidR="00AB7EB8" w:rsidRPr="004B3555" w:rsidRDefault="00AB7EB8" w:rsidP="008C7C9F">
      <w:pPr>
        <w:jc w:val="both"/>
        <w:rPr>
          <w:rFonts w:ascii="Noto Sans" w:hAnsi="Noto Sans" w:cs="Noto Sans"/>
        </w:rPr>
      </w:pPr>
    </w:p>
    <w:p w14:paraId="76749F5D" w14:textId="77777777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Otorgo mi consentimiento para que toda actividad en el Sistema y/o Aplicación sea sujeta a monitoreo, con el fin de supervisar que no se incurra en violaciones a la seguridad.</w:t>
      </w:r>
    </w:p>
    <w:p w14:paraId="7312B2FC" w14:textId="214B4E85" w:rsidR="008C7C9F" w:rsidRPr="004B3555" w:rsidRDefault="008C7C9F" w:rsidP="008C7C9F">
      <w:pPr>
        <w:jc w:val="both"/>
        <w:rPr>
          <w:rFonts w:ascii="Noto Sans" w:hAnsi="Noto Sans" w:cs="Noto Sans"/>
        </w:rPr>
      </w:pPr>
      <w:r w:rsidRPr="004B3555">
        <w:rPr>
          <w:rFonts w:ascii="Noto Sans" w:hAnsi="Noto Sans" w:cs="Noto Sans"/>
        </w:rPr>
        <w:t>El desconocimiento de est</w:t>
      </w:r>
      <w:r w:rsidR="00082191" w:rsidRPr="004B3555">
        <w:rPr>
          <w:rFonts w:ascii="Noto Sans" w:hAnsi="Noto Sans" w:cs="Noto Sans"/>
        </w:rPr>
        <w:t>a</w:t>
      </w:r>
      <w:r w:rsidRPr="004B3555">
        <w:rPr>
          <w:rFonts w:ascii="Noto Sans" w:hAnsi="Noto Sans" w:cs="Noto Sans"/>
        </w:rPr>
        <w:t xml:space="preserve"> </w:t>
      </w:r>
      <w:r w:rsidR="00135949" w:rsidRPr="004B3555">
        <w:rPr>
          <w:rFonts w:ascii="Noto Sans" w:hAnsi="Noto Sans" w:cs="Noto Sans"/>
        </w:rPr>
        <w:t>responsiva,</w:t>
      </w:r>
      <w:r w:rsidRPr="004B3555">
        <w:rPr>
          <w:rFonts w:ascii="Noto Sans" w:hAnsi="Noto Sans" w:cs="Noto Sans"/>
        </w:rPr>
        <w:t xml:space="preserve"> así como de las leyes y normas mencionadas, no exime al Trabajador de la responsabilidad a la que sea sujeto por acciones realizadas por el incumplimiento de </w:t>
      </w:r>
      <w:proofErr w:type="gramStart"/>
      <w:r w:rsidRPr="004B3555">
        <w:rPr>
          <w:rFonts w:ascii="Noto Sans" w:hAnsi="Noto Sans" w:cs="Noto Sans"/>
        </w:rPr>
        <w:t>las mismas</w:t>
      </w:r>
      <w:proofErr w:type="gramEnd"/>
      <w:r w:rsidRPr="004B3555">
        <w:rPr>
          <w:rFonts w:ascii="Noto Sans" w:hAnsi="Noto Sans" w:cs="Noto Sans"/>
        </w:rPr>
        <w:t xml:space="preserve">, así como en su cuenta en los Sistemas y/o Aplicaciones de </w:t>
      </w:r>
      <w:r w:rsidR="00135949" w:rsidRPr="004B3555">
        <w:rPr>
          <w:rFonts w:ascii="Noto Sans" w:hAnsi="Noto Sans" w:cs="Noto Sans"/>
        </w:rPr>
        <w:t>la Agencia Nacional de Aduanas de México</w:t>
      </w:r>
      <w:r w:rsidRPr="004B3555">
        <w:rPr>
          <w:rFonts w:ascii="Noto Sans" w:hAnsi="Noto Sans" w:cs="Noto Sans"/>
        </w:rPr>
        <w:t xml:space="preserve">. </w:t>
      </w:r>
    </w:p>
    <w:p w14:paraId="2F6965A9" w14:textId="77777777" w:rsidR="008C7C9F" w:rsidRPr="004B3555" w:rsidRDefault="008C7C9F" w:rsidP="00BB7051">
      <w:pPr>
        <w:ind w:left="-12"/>
        <w:jc w:val="both"/>
        <w:rPr>
          <w:rFonts w:ascii="Noto Sans" w:hAnsi="Noto Sans" w:cs="Noto Sans"/>
        </w:rPr>
      </w:pPr>
    </w:p>
    <w:p w14:paraId="1E9C0A67" w14:textId="77777777" w:rsidR="004B3555" w:rsidRDefault="004B3555" w:rsidP="00BB7051">
      <w:pPr>
        <w:spacing w:after="20" w:line="259" w:lineRule="auto"/>
        <w:ind w:left="-3" w:right="-14" w:hanging="10"/>
        <w:jc w:val="both"/>
        <w:rPr>
          <w:rFonts w:ascii="Arial Narrow" w:hAnsi="Arial Narrow"/>
          <w:sz w:val="18"/>
          <w:szCs w:val="18"/>
        </w:rPr>
      </w:pPr>
    </w:p>
    <w:p w14:paraId="31E2B055" w14:textId="77777777" w:rsidR="00655F6F" w:rsidRDefault="00655F6F" w:rsidP="00BB7051">
      <w:pPr>
        <w:spacing w:after="20" w:line="259" w:lineRule="auto"/>
        <w:ind w:left="-3" w:right="-14" w:hanging="10"/>
        <w:jc w:val="both"/>
        <w:rPr>
          <w:rFonts w:ascii="Arial Narrow" w:hAnsi="Arial Narrow"/>
          <w:sz w:val="18"/>
          <w:szCs w:val="18"/>
        </w:rPr>
      </w:pPr>
    </w:p>
    <w:p w14:paraId="24478998" w14:textId="77777777" w:rsidR="00AB7EB8" w:rsidRDefault="00AB7EB8" w:rsidP="00BB7051">
      <w:pPr>
        <w:spacing w:after="20" w:line="259" w:lineRule="auto"/>
        <w:ind w:left="-3" w:right="-14" w:hanging="10"/>
        <w:jc w:val="both"/>
        <w:rPr>
          <w:rFonts w:ascii="Arial Narrow" w:hAnsi="Arial Narrow"/>
          <w:sz w:val="18"/>
          <w:szCs w:val="18"/>
        </w:rPr>
      </w:pPr>
    </w:p>
    <w:p w14:paraId="48FB2F6F" w14:textId="77777777" w:rsidR="00055DA3" w:rsidRDefault="00055DA3" w:rsidP="00BB7051">
      <w:pPr>
        <w:spacing w:after="20" w:line="259" w:lineRule="auto"/>
        <w:ind w:left="-3" w:right="-14" w:hanging="10"/>
        <w:jc w:val="both"/>
        <w:rPr>
          <w:rFonts w:ascii="Arial Narrow" w:hAnsi="Arial Narrow"/>
          <w:sz w:val="18"/>
          <w:szCs w:val="18"/>
        </w:rPr>
      </w:pPr>
    </w:p>
    <w:p w14:paraId="6D100297" w14:textId="77777777" w:rsidR="00655F6F" w:rsidRDefault="00655F6F" w:rsidP="00BB7051">
      <w:pPr>
        <w:spacing w:after="20" w:line="259" w:lineRule="auto"/>
        <w:ind w:left="-3" w:right="-14" w:hanging="10"/>
        <w:jc w:val="both"/>
        <w:rPr>
          <w:rFonts w:ascii="Arial Narrow" w:hAnsi="Arial Narrow"/>
          <w:sz w:val="18"/>
          <w:szCs w:val="18"/>
        </w:rPr>
      </w:pPr>
    </w:p>
    <w:tbl>
      <w:tblPr>
        <w:tblStyle w:val="Tablaconcuadrcula"/>
        <w:tblW w:w="0" w:type="auto"/>
        <w:jc w:val="center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546"/>
        <w:gridCol w:w="2982"/>
      </w:tblGrid>
      <w:tr w:rsidR="00A6499A" w14:paraId="455ABCB7" w14:textId="77777777" w:rsidTr="009C392F">
        <w:trPr>
          <w:jc w:val="center"/>
        </w:trPr>
        <w:tc>
          <w:tcPr>
            <w:tcW w:w="2835" w:type="dxa"/>
          </w:tcPr>
          <w:p w14:paraId="55512D31" w14:textId="621EEFC2" w:rsidR="00A6499A" w:rsidRDefault="00ED1598" w:rsidP="00A6499A">
            <w:pPr>
              <w:spacing w:after="20" w:line="259" w:lineRule="auto"/>
              <w:ind w:right="-14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Noto Sans" w:hAnsi="Noto Sans" w:cs="Noto Sans"/>
                <w:szCs w:val="24"/>
              </w:rPr>
              <w:t xml:space="preserve">Mtro. Omar Ramírez Albarrán </w:t>
            </w:r>
          </w:p>
        </w:tc>
        <w:tc>
          <w:tcPr>
            <w:tcW w:w="2546" w:type="dxa"/>
            <w:tcBorders>
              <w:top w:val="nil"/>
            </w:tcBorders>
          </w:tcPr>
          <w:p w14:paraId="263FA551" w14:textId="77777777" w:rsidR="00A6499A" w:rsidRDefault="00A6499A" w:rsidP="00A6499A">
            <w:pPr>
              <w:spacing w:after="20" w:line="259" w:lineRule="auto"/>
              <w:ind w:right="-14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982" w:type="dxa"/>
          </w:tcPr>
          <w:p w14:paraId="72B5D935" w14:textId="491D8225" w:rsidR="00A6499A" w:rsidRPr="008B65E3" w:rsidRDefault="00841C31" w:rsidP="00A6499A">
            <w:pPr>
              <w:spacing w:after="20" w:line="259" w:lineRule="auto"/>
              <w:ind w:right="-14"/>
              <w:jc w:val="center"/>
              <w:rPr>
                <w:rFonts w:ascii="Noto Sans" w:hAnsi="Noto Sans" w:cs="Noto Sans"/>
              </w:rPr>
            </w:pPr>
            <w:r w:rsidRPr="008B65E3">
              <w:rPr>
                <w:rFonts w:ascii="Noto Sans" w:hAnsi="Noto Sans" w:cs="Noto Sans"/>
              </w:rPr>
              <w:t>Lic. Jaime Borja Martínez</w:t>
            </w:r>
          </w:p>
        </w:tc>
      </w:tr>
      <w:tr w:rsidR="00A6499A" w14:paraId="6C085973" w14:textId="77777777" w:rsidTr="00ED1598">
        <w:trPr>
          <w:trHeight w:val="129"/>
          <w:jc w:val="center"/>
        </w:trPr>
        <w:tc>
          <w:tcPr>
            <w:tcW w:w="2835" w:type="dxa"/>
          </w:tcPr>
          <w:p w14:paraId="45069910" w14:textId="54B12756" w:rsidR="00A6499A" w:rsidRPr="00ED1598" w:rsidRDefault="00ED1598" w:rsidP="00A6499A">
            <w:pPr>
              <w:spacing w:after="20" w:line="259" w:lineRule="auto"/>
              <w:ind w:right="-14"/>
              <w:jc w:val="center"/>
              <w:rPr>
                <w:rFonts w:ascii="Noto Sans" w:hAnsi="Noto Sans" w:cs="Noto Sans"/>
                <w:b/>
              </w:rPr>
            </w:pPr>
            <w:r w:rsidRPr="00ED1598">
              <w:rPr>
                <w:rFonts w:ascii="Noto Sans" w:hAnsi="Noto Sans" w:cs="Noto Sans"/>
                <w:b/>
              </w:rPr>
              <w:t>Vo. Bo. Innovación y Mejora Continua</w:t>
            </w:r>
          </w:p>
        </w:tc>
        <w:tc>
          <w:tcPr>
            <w:tcW w:w="2546" w:type="dxa"/>
          </w:tcPr>
          <w:p w14:paraId="292AD9D3" w14:textId="77777777" w:rsidR="00A6499A" w:rsidRDefault="00A6499A" w:rsidP="00A6499A">
            <w:pPr>
              <w:spacing w:after="20" w:line="259" w:lineRule="auto"/>
              <w:ind w:right="-14"/>
              <w:jc w:val="center"/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982" w:type="dxa"/>
          </w:tcPr>
          <w:p w14:paraId="6BF3336A" w14:textId="6C5376DB" w:rsidR="00A6499A" w:rsidRDefault="00A6499A" w:rsidP="00A6499A">
            <w:pPr>
              <w:spacing w:after="20" w:line="259" w:lineRule="auto"/>
              <w:ind w:right="-14"/>
              <w:jc w:val="center"/>
              <w:rPr>
                <w:rFonts w:ascii="Arial Narrow" w:hAnsi="Arial Narrow"/>
                <w:sz w:val="18"/>
                <w:szCs w:val="18"/>
              </w:rPr>
            </w:pPr>
            <w:r w:rsidRPr="009B3FDC">
              <w:rPr>
                <w:rFonts w:ascii="Noto Sans" w:hAnsi="Noto Sans" w:cs="Noto Sans"/>
                <w:b/>
                <w:bCs/>
                <w:szCs w:val="24"/>
              </w:rPr>
              <w:t>Usuario Responsable</w:t>
            </w:r>
          </w:p>
        </w:tc>
      </w:tr>
    </w:tbl>
    <w:p w14:paraId="3BDE590D" w14:textId="77777777" w:rsidR="00A6499A" w:rsidRDefault="00A6499A" w:rsidP="00BB7051">
      <w:pPr>
        <w:spacing w:after="20" w:line="259" w:lineRule="auto"/>
        <w:ind w:left="-3" w:right="-14" w:hanging="10"/>
        <w:jc w:val="both"/>
        <w:rPr>
          <w:rFonts w:ascii="Arial Narrow" w:hAnsi="Arial Narrow"/>
          <w:sz w:val="18"/>
          <w:szCs w:val="18"/>
        </w:rPr>
      </w:pPr>
    </w:p>
    <w:p w14:paraId="10065C8C" w14:textId="77777777" w:rsidR="006575E1" w:rsidRDefault="006575E1" w:rsidP="004C5A60">
      <w:pPr>
        <w:spacing w:after="20" w:line="259" w:lineRule="auto"/>
        <w:ind w:right="-14"/>
        <w:jc w:val="both"/>
        <w:rPr>
          <w:rFonts w:ascii="Arial Narrow" w:hAnsi="Arial Narrow"/>
          <w:sz w:val="18"/>
          <w:szCs w:val="18"/>
        </w:rPr>
      </w:pPr>
    </w:p>
    <w:p w14:paraId="2CA0E8B1" w14:textId="0167F699" w:rsidR="00B77FF5" w:rsidRPr="00454F67" w:rsidRDefault="00ED1598" w:rsidP="00BB7051">
      <w:pPr>
        <w:spacing w:after="20" w:line="259" w:lineRule="auto"/>
        <w:ind w:left="-3" w:right="-14" w:hanging="10"/>
        <w:jc w:val="both"/>
        <w:rPr>
          <w:rFonts w:ascii="Arial Narrow" w:hAnsi="Arial Narrow"/>
          <w:sz w:val="18"/>
          <w:szCs w:val="18"/>
        </w:rPr>
      </w:pPr>
      <w:r>
        <w:rPr>
          <w:rFonts w:ascii="Arial Narrow" w:hAnsi="Arial Narrow"/>
          <w:sz w:val="18"/>
          <w:szCs w:val="18"/>
        </w:rPr>
        <w:t xml:space="preserve">                                    </w:t>
      </w:r>
    </w:p>
    <w:tbl>
      <w:tblPr>
        <w:tblStyle w:val="Tablaconcuadrcula"/>
        <w:tblW w:w="0" w:type="auto"/>
        <w:tblInd w:w="4153" w:type="dxa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546"/>
      </w:tblGrid>
      <w:tr w:rsidR="00ED1598" w14:paraId="0872AA45" w14:textId="77777777" w:rsidTr="00ED1598">
        <w:tc>
          <w:tcPr>
            <w:tcW w:w="2835" w:type="dxa"/>
          </w:tcPr>
          <w:p w14:paraId="1D3B9C15" w14:textId="2E38D2D1" w:rsidR="00ED1598" w:rsidRDefault="00ED1598">
            <w:pPr>
              <w:spacing w:after="20" w:line="259" w:lineRule="auto"/>
              <w:ind w:right="-14"/>
              <w:jc w:val="center"/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Noto Sans" w:hAnsi="Noto Sans" w:cs="Noto Sans"/>
                <w:szCs w:val="24"/>
              </w:rPr>
              <w:t>Lic. Camilo B</w:t>
            </w:r>
            <w:r w:rsidR="00D3572D">
              <w:rPr>
                <w:rFonts w:ascii="Noto Sans" w:hAnsi="Noto Sans" w:cs="Noto Sans"/>
                <w:szCs w:val="24"/>
              </w:rPr>
              <w:t xml:space="preserve">enedicto Puga </w:t>
            </w:r>
            <w:proofErr w:type="spellStart"/>
            <w:r w:rsidR="00D3572D">
              <w:rPr>
                <w:rFonts w:ascii="Noto Sans" w:hAnsi="Noto Sans" w:cs="Noto Sans"/>
                <w:szCs w:val="24"/>
              </w:rPr>
              <w:t>Mañé</w:t>
            </w:r>
            <w:proofErr w:type="spellEnd"/>
          </w:p>
        </w:tc>
        <w:tc>
          <w:tcPr>
            <w:tcW w:w="2546" w:type="dxa"/>
            <w:tcBorders>
              <w:top w:val="nil"/>
            </w:tcBorders>
          </w:tcPr>
          <w:p w14:paraId="12DF8D33" w14:textId="77777777" w:rsidR="00ED1598" w:rsidRDefault="00ED1598" w:rsidP="00ED1598">
            <w:pPr>
              <w:spacing w:after="20" w:line="259" w:lineRule="auto"/>
              <w:ind w:right="-14"/>
              <w:rPr>
                <w:rFonts w:ascii="Arial Narrow" w:hAnsi="Arial Narrow"/>
                <w:sz w:val="18"/>
                <w:szCs w:val="18"/>
              </w:rPr>
            </w:pPr>
          </w:p>
        </w:tc>
      </w:tr>
      <w:tr w:rsidR="00ED1598" w14:paraId="379508B7" w14:textId="77777777" w:rsidTr="00ED1598">
        <w:tc>
          <w:tcPr>
            <w:tcW w:w="2835" w:type="dxa"/>
          </w:tcPr>
          <w:p w14:paraId="31FAC307" w14:textId="4579C968" w:rsidR="00ED1598" w:rsidRPr="00A6499A" w:rsidRDefault="00ED1598">
            <w:pPr>
              <w:spacing w:after="20" w:line="259" w:lineRule="auto"/>
              <w:ind w:right="-14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A6499A">
              <w:rPr>
                <w:rFonts w:ascii="Noto Sans" w:hAnsi="Noto Sans" w:cs="Noto Sans"/>
                <w:b/>
                <w:szCs w:val="24"/>
              </w:rPr>
              <w:t xml:space="preserve">Vo. Bo. </w:t>
            </w:r>
            <w:r w:rsidR="00D3572D">
              <w:rPr>
                <w:rFonts w:ascii="Noto Sans" w:hAnsi="Noto Sans" w:cs="Noto Sans"/>
                <w:b/>
                <w:szCs w:val="24"/>
              </w:rPr>
              <w:t>Director de Recursos Humanos</w:t>
            </w:r>
          </w:p>
        </w:tc>
        <w:tc>
          <w:tcPr>
            <w:tcW w:w="2546" w:type="dxa"/>
          </w:tcPr>
          <w:p w14:paraId="7C18B297" w14:textId="77777777" w:rsidR="00ED1598" w:rsidRDefault="00ED1598" w:rsidP="00B10F00">
            <w:pPr>
              <w:spacing w:after="20" w:line="259" w:lineRule="auto"/>
              <w:ind w:right="-14"/>
              <w:rPr>
                <w:rFonts w:ascii="Arial Narrow" w:hAnsi="Arial Narrow"/>
                <w:sz w:val="18"/>
                <w:szCs w:val="18"/>
              </w:rPr>
            </w:pPr>
          </w:p>
        </w:tc>
      </w:tr>
    </w:tbl>
    <w:p w14:paraId="13DDFC53" w14:textId="31BDC368" w:rsidR="004C5A60" w:rsidRPr="004C5A60" w:rsidRDefault="004C5A60" w:rsidP="00055DA3">
      <w:pPr>
        <w:tabs>
          <w:tab w:val="left" w:pos="6900"/>
        </w:tabs>
        <w:rPr>
          <w:rFonts w:ascii="Noto Sans" w:hAnsi="Noto Sans" w:cs="Noto Sans"/>
          <w:szCs w:val="24"/>
        </w:rPr>
      </w:pPr>
    </w:p>
    <w:sectPr w:rsidR="004C5A60" w:rsidRPr="004C5A60" w:rsidSect="00A35516">
      <w:headerReference w:type="default" r:id="rId7"/>
      <w:pgSz w:w="12242" w:h="15842" w:code="1"/>
      <w:pgMar w:top="284" w:right="680" w:bottom="284" w:left="73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BBB5D" w14:textId="77777777" w:rsidR="003955C9" w:rsidRDefault="003955C9">
      <w:r>
        <w:separator/>
      </w:r>
    </w:p>
  </w:endnote>
  <w:endnote w:type="continuationSeparator" w:id="0">
    <w:p w14:paraId="2EA26F2D" w14:textId="77777777" w:rsidR="003955C9" w:rsidRDefault="00395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DC328" w14:textId="77777777" w:rsidR="003955C9" w:rsidRDefault="003955C9">
      <w:r>
        <w:separator/>
      </w:r>
    </w:p>
  </w:footnote>
  <w:footnote w:type="continuationSeparator" w:id="0">
    <w:p w14:paraId="2CA3175B" w14:textId="77777777" w:rsidR="003955C9" w:rsidRDefault="003955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FE045" w14:textId="77777777" w:rsidR="00C7743B" w:rsidRDefault="00C7743B">
    <w:pPr>
      <w:pStyle w:val="Encabezado"/>
    </w:pPr>
  </w:p>
  <w:p w14:paraId="7FEA71D9" w14:textId="5D6901BD" w:rsidR="00C7743B" w:rsidRDefault="00C7743B">
    <w:pPr>
      <w:pStyle w:val="Encabezado"/>
    </w:pPr>
  </w:p>
  <w:p w14:paraId="2983556A" w14:textId="428E0708" w:rsidR="00AA2441" w:rsidRPr="00983C09" w:rsidRDefault="00983C09" w:rsidP="00983C0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7BF0D9F5" wp14:editId="680B696F">
          <wp:simplePos x="0" y="0"/>
          <wp:positionH relativeFrom="column">
            <wp:posOffset>17780</wp:posOffset>
          </wp:positionH>
          <wp:positionV relativeFrom="paragraph">
            <wp:posOffset>117475</wp:posOffset>
          </wp:positionV>
          <wp:extent cx="1457325" cy="727583"/>
          <wp:effectExtent l="0" t="0" r="0" b="0"/>
          <wp:wrapNone/>
          <wp:docPr id="701018296" name="Imagen 6" descr="Un conjunto de letras negras en un fondo neg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8296" name="Imagen 6" descr="Un conjunto de letras negras en un fondo negr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175" r="37570" b="88429"/>
                  <a:stretch>
                    <a:fillRect/>
                  </a:stretch>
                </pic:blipFill>
                <pic:spPr bwMode="auto">
                  <a:xfrm>
                    <a:off x="0" y="0"/>
                    <a:ext cx="1461266" cy="729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7743B">
      <w:rPr>
        <w:noProof/>
        <w:color w:val="000000"/>
      </w:rPr>
      <w:drawing>
        <wp:anchor distT="0" distB="0" distL="114300" distR="114300" simplePos="0" relativeHeight="251658241" behindDoc="0" locked="0" layoutInCell="1" allowOverlap="1" wp14:anchorId="52343519" wp14:editId="6847B011">
          <wp:simplePos x="0" y="0"/>
          <wp:positionH relativeFrom="column">
            <wp:posOffset>6104255</wp:posOffset>
          </wp:positionH>
          <wp:positionV relativeFrom="paragraph">
            <wp:posOffset>46355</wp:posOffset>
          </wp:positionV>
          <wp:extent cx="609600" cy="705104"/>
          <wp:effectExtent l="0" t="0" r="0" b="0"/>
          <wp:wrapNone/>
          <wp:docPr id="1655704133" name="Imagen 6" descr="Un conjunto de letras negras en un fondo negr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1018296" name="Imagen 6" descr="Un conjunto de letras negras en un fondo negro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6922" b="88429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051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EB92EE1" w14:textId="77777777" w:rsidR="00AA2441" w:rsidRDefault="00AA2441" w:rsidP="00114C0B">
    <w:pPr>
      <w:ind w:right="193"/>
      <w:jc w:val="center"/>
      <w:rPr>
        <w:rFonts w:ascii="Arial Narrow" w:hAnsi="Arial Narrow" w:cs="Arial"/>
        <w:b/>
        <w:sz w:val="22"/>
        <w:szCs w:val="22"/>
      </w:rPr>
    </w:pPr>
  </w:p>
  <w:p w14:paraId="557F35AD" w14:textId="2E708C0A" w:rsidR="00114C0B" w:rsidRDefault="00114C0B" w:rsidP="00114C0B">
    <w:pPr>
      <w:ind w:right="193"/>
      <w:jc w:val="center"/>
      <w:rPr>
        <w:rFonts w:ascii="Arial Narrow" w:hAnsi="Arial Narrow" w:cs="Arial"/>
        <w:b/>
        <w:sz w:val="22"/>
        <w:szCs w:val="22"/>
      </w:rPr>
    </w:pPr>
    <w:r>
      <w:rPr>
        <w:rFonts w:ascii="Arial Narrow" w:hAnsi="Arial Narrow" w:cs="Arial"/>
        <w:b/>
        <w:sz w:val="22"/>
        <w:szCs w:val="22"/>
      </w:rPr>
      <w:t>UNIDAD DE ADMINISTRACIÓN Y FINANZAS</w:t>
    </w:r>
  </w:p>
  <w:p w14:paraId="0C3B06CB" w14:textId="3C2D3ABF" w:rsidR="00114C0B" w:rsidRDefault="00114C0B" w:rsidP="00114C0B">
    <w:pPr>
      <w:tabs>
        <w:tab w:val="center" w:pos="5316"/>
        <w:tab w:val="left" w:pos="8250"/>
      </w:tabs>
      <w:ind w:right="193"/>
      <w:rPr>
        <w:rFonts w:ascii="Arial Narrow" w:hAnsi="Arial Narrow" w:cs="Arial"/>
        <w:b/>
        <w:sz w:val="22"/>
        <w:szCs w:val="22"/>
      </w:rPr>
    </w:pPr>
    <w:r>
      <w:rPr>
        <w:rFonts w:ascii="Arial Narrow" w:hAnsi="Arial Narrow" w:cs="Arial"/>
        <w:b/>
        <w:sz w:val="22"/>
        <w:szCs w:val="22"/>
      </w:rPr>
      <w:tab/>
      <w:t>DIRECCIÓN DE RECURSOS HUMANOS</w:t>
    </w:r>
    <w:r>
      <w:rPr>
        <w:rFonts w:ascii="Arial Narrow" w:hAnsi="Arial Narrow" w:cs="Arial"/>
        <w:b/>
        <w:sz w:val="22"/>
        <w:szCs w:val="22"/>
      </w:rPr>
      <w:tab/>
    </w:r>
  </w:p>
  <w:p w14:paraId="4F803E29" w14:textId="6AE36CA6" w:rsidR="00114C0B" w:rsidRPr="00BB7051" w:rsidRDefault="00114C0B" w:rsidP="00114C0B">
    <w:pPr>
      <w:ind w:right="193"/>
      <w:jc w:val="center"/>
      <w:rPr>
        <w:rFonts w:ascii="Arial Narrow" w:hAnsi="Arial Narrow" w:cs="Arial"/>
        <w:b/>
        <w:sz w:val="22"/>
        <w:szCs w:val="22"/>
      </w:rPr>
    </w:pPr>
    <w:r>
      <w:rPr>
        <w:rFonts w:ascii="Arial Narrow" w:hAnsi="Arial Narrow" w:cs="Arial"/>
        <w:b/>
        <w:sz w:val="22"/>
        <w:szCs w:val="22"/>
      </w:rPr>
      <w:t>DIRECCIÓN DE INNOVACIÓN Y MEJORA CONTINUA</w:t>
    </w:r>
  </w:p>
  <w:p w14:paraId="31FDAB98" w14:textId="5C2EAAA9" w:rsidR="00114C0B" w:rsidRDefault="00114C0B" w:rsidP="00114C0B">
    <w:pPr>
      <w:pStyle w:val="Encabezado"/>
      <w:jc w:val="center"/>
    </w:pPr>
    <w:r>
      <w:rPr>
        <w:rFonts w:ascii="Arial Narrow" w:hAnsi="Arial Narrow" w:cs="Arial"/>
      </w:rPr>
      <w:t>RESPONSIVA</w:t>
    </w:r>
    <w:r w:rsidRPr="00A35516">
      <w:rPr>
        <w:rFonts w:ascii="Arial Narrow" w:hAnsi="Arial Narrow" w:cs="Arial"/>
      </w:rPr>
      <w:t xml:space="preserve"> PARA ASIGNACIÓN DE CUENTA </w:t>
    </w:r>
    <w:r w:rsidR="004E1071">
      <w:rPr>
        <w:rFonts w:ascii="Arial Narrow" w:hAnsi="Arial Narrow" w:cs="Arial"/>
      </w:rPr>
      <w:t xml:space="preserve">AL SISTEMA DE CONTROL DE GESTIÓN </w:t>
    </w:r>
    <w:r>
      <w:rPr>
        <w:rFonts w:ascii="Arial Narrow" w:hAnsi="Arial Narrow" w:cs="Arial"/>
      </w:rPr>
      <w:t>D</w:t>
    </w:r>
    <w:r w:rsidRPr="00A35516">
      <w:rPr>
        <w:rFonts w:ascii="Arial Narrow" w:hAnsi="Arial Narrow" w:cs="Arial"/>
      </w:rPr>
      <w:t xml:space="preserve">E LA </w:t>
    </w:r>
    <w:proofErr w:type="spellStart"/>
    <w:r>
      <w:rPr>
        <w:rFonts w:ascii="Arial Narrow" w:hAnsi="Arial Narrow" w:cs="Arial"/>
      </w:rPr>
      <w:t>DRH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D79F7"/>
    <w:multiLevelType w:val="hybridMultilevel"/>
    <w:tmpl w:val="29202130"/>
    <w:lvl w:ilvl="0" w:tplc="A132838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555C1"/>
    <w:multiLevelType w:val="singleLevel"/>
    <w:tmpl w:val="153883B8"/>
    <w:lvl w:ilvl="0">
      <w:start w:val="1"/>
      <w:numFmt w:val="decimal"/>
      <w:lvlText w:val="%1)"/>
      <w:lvlJc w:val="left"/>
      <w:pPr>
        <w:tabs>
          <w:tab w:val="num" w:pos="1065"/>
        </w:tabs>
        <w:ind w:left="1065" w:hanging="360"/>
      </w:pPr>
      <w:rPr>
        <w:rFonts w:hint="default"/>
        <w:b/>
      </w:rPr>
    </w:lvl>
  </w:abstractNum>
  <w:abstractNum w:abstractNumId="2" w15:restartNumberingAfterBreak="0">
    <w:nsid w:val="3E737FEC"/>
    <w:multiLevelType w:val="hybridMultilevel"/>
    <w:tmpl w:val="A226FB50"/>
    <w:lvl w:ilvl="0" w:tplc="153883B8">
      <w:start w:val="1"/>
      <w:numFmt w:val="decimal"/>
      <w:lvlText w:val="%1)"/>
      <w:lvlJc w:val="left"/>
      <w:pPr>
        <w:tabs>
          <w:tab w:val="num" w:pos="1685"/>
        </w:tabs>
        <w:ind w:left="16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060"/>
        </w:tabs>
        <w:ind w:left="2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80"/>
        </w:tabs>
        <w:ind w:left="2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00"/>
        </w:tabs>
        <w:ind w:left="3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20"/>
        </w:tabs>
        <w:ind w:left="4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40"/>
        </w:tabs>
        <w:ind w:left="4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660"/>
        </w:tabs>
        <w:ind w:left="5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80"/>
        </w:tabs>
        <w:ind w:left="6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00"/>
        </w:tabs>
        <w:ind w:left="7100" w:hanging="180"/>
      </w:pPr>
    </w:lvl>
  </w:abstractNum>
  <w:abstractNum w:abstractNumId="3" w15:restartNumberingAfterBreak="0">
    <w:nsid w:val="474A1B65"/>
    <w:multiLevelType w:val="hybridMultilevel"/>
    <w:tmpl w:val="ED14B3AA"/>
    <w:lvl w:ilvl="0" w:tplc="FD7C457A">
      <w:start w:val="1"/>
      <w:numFmt w:val="upperLetter"/>
      <w:lvlText w:val="%1)"/>
      <w:lvlJc w:val="left"/>
      <w:pPr>
        <w:ind w:left="426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146" w:hanging="360"/>
      </w:pPr>
    </w:lvl>
    <w:lvl w:ilvl="2" w:tplc="080A001B" w:tentative="1">
      <w:start w:val="1"/>
      <w:numFmt w:val="lowerRoman"/>
      <w:lvlText w:val="%3."/>
      <w:lvlJc w:val="right"/>
      <w:pPr>
        <w:ind w:left="1866" w:hanging="180"/>
      </w:pPr>
    </w:lvl>
    <w:lvl w:ilvl="3" w:tplc="080A000F" w:tentative="1">
      <w:start w:val="1"/>
      <w:numFmt w:val="decimal"/>
      <w:lvlText w:val="%4."/>
      <w:lvlJc w:val="left"/>
      <w:pPr>
        <w:ind w:left="2586" w:hanging="360"/>
      </w:pPr>
    </w:lvl>
    <w:lvl w:ilvl="4" w:tplc="080A0019" w:tentative="1">
      <w:start w:val="1"/>
      <w:numFmt w:val="lowerLetter"/>
      <w:lvlText w:val="%5."/>
      <w:lvlJc w:val="left"/>
      <w:pPr>
        <w:ind w:left="3306" w:hanging="360"/>
      </w:pPr>
    </w:lvl>
    <w:lvl w:ilvl="5" w:tplc="080A001B" w:tentative="1">
      <w:start w:val="1"/>
      <w:numFmt w:val="lowerRoman"/>
      <w:lvlText w:val="%6."/>
      <w:lvlJc w:val="right"/>
      <w:pPr>
        <w:ind w:left="4026" w:hanging="180"/>
      </w:pPr>
    </w:lvl>
    <w:lvl w:ilvl="6" w:tplc="080A000F" w:tentative="1">
      <w:start w:val="1"/>
      <w:numFmt w:val="decimal"/>
      <w:lvlText w:val="%7."/>
      <w:lvlJc w:val="left"/>
      <w:pPr>
        <w:ind w:left="4746" w:hanging="360"/>
      </w:pPr>
    </w:lvl>
    <w:lvl w:ilvl="7" w:tplc="080A0019" w:tentative="1">
      <w:start w:val="1"/>
      <w:numFmt w:val="lowerLetter"/>
      <w:lvlText w:val="%8."/>
      <w:lvlJc w:val="left"/>
      <w:pPr>
        <w:ind w:left="5466" w:hanging="360"/>
      </w:pPr>
    </w:lvl>
    <w:lvl w:ilvl="8" w:tplc="080A001B" w:tentative="1">
      <w:start w:val="1"/>
      <w:numFmt w:val="lowerRoman"/>
      <w:lvlText w:val="%9."/>
      <w:lvlJc w:val="right"/>
      <w:pPr>
        <w:ind w:left="6186" w:hanging="180"/>
      </w:pPr>
    </w:lvl>
  </w:abstractNum>
  <w:num w:numId="1" w16cid:durableId="1650789296">
    <w:abstractNumId w:val="1"/>
  </w:num>
  <w:num w:numId="2" w16cid:durableId="124278676">
    <w:abstractNumId w:val="2"/>
  </w:num>
  <w:num w:numId="3" w16cid:durableId="296569390">
    <w:abstractNumId w:val="0"/>
  </w:num>
  <w:num w:numId="4" w16cid:durableId="367060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0E7"/>
    <w:rsid w:val="00003394"/>
    <w:rsid w:val="000041EF"/>
    <w:rsid w:val="000136D6"/>
    <w:rsid w:val="000417C7"/>
    <w:rsid w:val="00050998"/>
    <w:rsid w:val="000527DA"/>
    <w:rsid w:val="00052820"/>
    <w:rsid w:val="000557CB"/>
    <w:rsid w:val="00055DA3"/>
    <w:rsid w:val="00056F9C"/>
    <w:rsid w:val="00074560"/>
    <w:rsid w:val="00082191"/>
    <w:rsid w:val="00092483"/>
    <w:rsid w:val="000945E2"/>
    <w:rsid w:val="00095DEA"/>
    <w:rsid w:val="000B1B58"/>
    <w:rsid w:val="000C6B49"/>
    <w:rsid w:val="00114149"/>
    <w:rsid w:val="00114281"/>
    <w:rsid w:val="00114C0B"/>
    <w:rsid w:val="00121BA4"/>
    <w:rsid w:val="00134E3F"/>
    <w:rsid w:val="00135949"/>
    <w:rsid w:val="00141D01"/>
    <w:rsid w:val="00147EB5"/>
    <w:rsid w:val="00157C91"/>
    <w:rsid w:val="001626DE"/>
    <w:rsid w:val="00162703"/>
    <w:rsid w:val="00181D1C"/>
    <w:rsid w:val="00182983"/>
    <w:rsid w:val="001A31B6"/>
    <w:rsid w:val="001A433F"/>
    <w:rsid w:val="001A47A8"/>
    <w:rsid w:val="001A5F6B"/>
    <w:rsid w:val="001C5425"/>
    <w:rsid w:val="001E683F"/>
    <w:rsid w:val="0020374B"/>
    <w:rsid w:val="002132F5"/>
    <w:rsid w:val="00217DDF"/>
    <w:rsid w:val="0023257C"/>
    <w:rsid w:val="00236849"/>
    <w:rsid w:val="00252DF8"/>
    <w:rsid w:val="0026644A"/>
    <w:rsid w:val="00271396"/>
    <w:rsid w:val="00296E8D"/>
    <w:rsid w:val="002A7CD8"/>
    <w:rsid w:val="002D062C"/>
    <w:rsid w:val="002D39E6"/>
    <w:rsid w:val="002D72D8"/>
    <w:rsid w:val="002F1B96"/>
    <w:rsid w:val="002F2DB2"/>
    <w:rsid w:val="002F4D34"/>
    <w:rsid w:val="002F6A71"/>
    <w:rsid w:val="0033081B"/>
    <w:rsid w:val="00332665"/>
    <w:rsid w:val="003455DE"/>
    <w:rsid w:val="003465BB"/>
    <w:rsid w:val="00351840"/>
    <w:rsid w:val="003545F8"/>
    <w:rsid w:val="003955C9"/>
    <w:rsid w:val="00395EFE"/>
    <w:rsid w:val="00397F98"/>
    <w:rsid w:val="003A009F"/>
    <w:rsid w:val="003A01CA"/>
    <w:rsid w:val="003C3483"/>
    <w:rsid w:val="003C3569"/>
    <w:rsid w:val="003F3492"/>
    <w:rsid w:val="00400795"/>
    <w:rsid w:val="0040257F"/>
    <w:rsid w:val="00404DF1"/>
    <w:rsid w:val="00406995"/>
    <w:rsid w:val="00423BBB"/>
    <w:rsid w:val="0044429E"/>
    <w:rsid w:val="004457B0"/>
    <w:rsid w:val="00446303"/>
    <w:rsid w:val="0044654F"/>
    <w:rsid w:val="00447513"/>
    <w:rsid w:val="00451A94"/>
    <w:rsid w:val="00454F67"/>
    <w:rsid w:val="0045778D"/>
    <w:rsid w:val="004677E9"/>
    <w:rsid w:val="00470A9D"/>
    <w:rsid w:val="004738E2"/>
    <w:rsid w:val="00482C67"/>
    <w:rsid w:val="004842B3"/>
    <w:rsid w:val="00484BC1"/>
    <w:rsid w:val="00487845"/>
    <w:rsid w:val="0049245C"/>
    <w:rsid w:val="00495150"/>
    <w:rsid w:val="004A35C6"/>
    <w:rsid w:val="004B00A8"/>
    <w:rsid w:val="004B2458"/>
    <w:rsid w:val="004B3555"/>
    <w:rsid w:val="004C3BDC"/>
    <w:rsid w:val="004C5A60"/>
    <w:rsid w:val="004D4AC3"/>
    <w:rsid w:val="004D6773"/>
    <w:rsid w:val="004E1071"/>
    <w:rsid w:val="004F1DDA"/>
    <w:rsid w:val="004F512D"/>
    <w:rsid w:val="00516CDA"/>
    <w:rsid w:val="00566DAC"/>
    <w:rsid w:val="00571A74"/>
    <w:rsid w:val="0057745C"/>
    <w:rsid w:val="005806D4"/>
    <w:rsid w:val="00594061"/>
    <w:rsid w:val="005A2136"/>
    <w:rsid w:val="005A2E23"/>
    <w:rsid w:val="005A4126"/>
    <w:rsid w:val="005B215B"/>
    <w:rsid w:val="005D0C13"/>
    <w:rsid w:val="005D267D"/>
    <w:rsid w:val="005E535C"/>
    <w:rsid w:val="0060260A"/>
    <w:rsid w:val="0061592E"/>
    <w:rsid w:val="00620ECC"/>
    <w:rsid w:val="00625E36"/>
    <w:rsid w:val="00631225"/>
    <w:rsid w:val="0063411C"/>
    <w:rsid w:val="00655F6F"/>
    <w:rsid w:val="006575E1"/>
    <w:rsid w:val="00664F09"/>
    <w:rsid w:val="006708CF"/>
    <w:rsid w:val="00674059"/>
    <w:rsid w:val="006962C7"/>
    <w:rsid w:val="006B257B"/>
    <w:rsid w:val="006C49A7"/>
    <w:rsid w:val="006C4AF8"/>
    <w:rsid w:val="006F6EC8"/>
    <w:rsid w:val="0071697C"/>
    <w:rsid w:val="00717060"/>
    <w:rsid w:val="00761852"/>
    <w:rsid w:val="0078009F"/>
    <w:rsid w:val="0078495D"/>
    <w:rsid w:val="007920B5"/>
    <w:rsid w:val="00792EB4"/>
    <w:rsid w:val="007972EE"/>
    <w:rsid w:val="007A489F"/>
    <w:rsid w:val="007B0F6D"/>
    <w:rsid w:val="007B3F97"/>
    <w:rsid w:val="007C6184"/>
    <w:rsid w:val="007D5063"/>
    <w:rsid w:val="00802306"/>
    <w:rsid w:val="0080725A"/>
    <w:rsid w:val="00811BE8"/>
    <w:rsid w:val="0081223F"/>
    <w:rsid w:val="0082610B"/>
    <w:rsid w:val="00830A59"/>
    <w:rsid w:val="00840411"/>
    <w:rsid w:val="00841C31"/>
    <w:rsid w:val="0084450E"/>
    <w:rsid w:val="00855D15"/>
    <w:rsid w:val="00884997"/>
    <w:rsid w:val="00890084"/>
    <w:rsid w:val="00893770"/>
    <w:rsid w:val="008A0FD8"/>
    <w:rsid w:val="008A3D3D"/>
    <w:rsid w:val="008B0241"/>
    <w:rsid w:val="008B47CD"/>
    <w:rsid w:val="008B5DA2"/>
    <w:rsid w:val="008B65E3"/>
    <w:rsid w:val="008C5002"/>
    <w:rsid w:val="008C7C9F"/>
    <w:rsid w:val="008F2A6B"/>
    <w:rsid w:val="00901AEE"/>
    <w:rsid w:val="00903194"/>
    <w:rsid w:val="00907567"/>
    <w:rsid w:val="00912BB2"/>
    <w:rsid w:val="00915372"/>
    <w:rsid w:val="00916AFB"/>
    <w:rsid w:val="00922EA3"/>
    <w:rsid w:val="00924974"/>
    <w:rsid w:val="00930D60"/>
    <w:rsid w:val="00956BB9"/>
    <w:rsid w:val="0097289C"/>
    <w:rsid w:val="00977E44"/>
    <w:rsid w:val="00983C09"/>
    <w:rsid w:val="0099484B"/>
    <w:rsid w:val="009979E3"/>
    <w:rsid w:val="009A1966"/>
    <w:rsid w:val="009B398C"/>
    <w:rsid w:val="009B3FDC"/>
    <w:rsid w:val="009C213A"/>
    <w:rsid w:val="009C392F"/>
    <w:rsid w:val="009C4663"/>
    <w:rsid w:val="009D1E5B"/>
    <w:rsid w:val="00A26AE2"/>
    <w:rsid w:val="00A30AAD"/>
    <w:rsid w:val="00A311B6"/>
    <w:rsid w:val="00A34CA5"/>
    <w:rsid w:val="00A35516"/>
    <w:rsid w:val="00A51662"/>
    <w:rsid w:val="00A627FE"/>
    <w:rsid w:val="00A6499A"/>
    <w:rsid w:val="00A64AD3"/>
    <w:rsid w:val="00A65DB0"/>
    <w:rsid w:val="00A67091"/>
    <w:rsid w:val="00A85A81"/>
    <w:rsid w:val="00A9194F"/>
    <w:rsid w:val="00A92595"/>
    <w:rsid w:val="00A94864"/>
    <w:rsid w:val="00AA0E7A"/>
    <w:rsid w:val="00AA2441"/>
    <w:rsid w:val="00AB7EB8"/>
    <w:rsid w:val="00AC3538"/>
    <w:rsid w:val="00AE0C9F"/>
    <w:rsid w:val="00AE1108"/>
    <w:rsid w:val="00AE52EF"/>
    <w:rsid w:val="00AE650D"/>
    <w:rsid w:val="00AE7DC8"/>
    <w:rsid w:val="00AF2AA6"/>
    <w:rsid w:val="00B10F00"/>
    <w:rsid w:val="00B11F42"/>
    <w:rsid w:val="00B170FD"/>
    <w:rsid w:val="00B20F0F"/>
    <w:rsid w:val="00B23296"/>
    <w:rsid w:val="00B40F33"/>
    <w:rsid w:val="00B55352"/>
    <w:rsid w:val="00B67F5A"/>
    <w:rsid w:val="00B77FF5"/>
    <w:rsid w:val="00B9608D"/>
    <w:rsid w:val="00BA2E82"/>
    <w:rsid w:val="00BB3ADE"/>
    <w:rsid w:val="00BB7051"/>
    <w:rsid w:val="00BC3444"/>
    <w:rsid w:val="00BF1363"/>
    <w:rsid w:val="00BF39FC"/>
    <w:rsid w:val="00BF5264"/>
    <w:rsid w:val="00C00D5E"/>
    <w:rsid w:val="00C14457"/>
    <w:rsid w:val="00C20EF2"/>
    <w:rsid w:val="00C23260"/>
    <w:rsid w:val="00C25DA5"/>
    <w:rsid w:val="00C51892"/>
    <w:rsid w:val="00C53DB0"/>
    <w:rsid w:val="00C55912"/>
    <w:rsid w:val="00C55F05"/>
    <w:rsid w:val="00C76337"/>
    <w:rsid w:val="00C76FE7"/>
    <w:rsid w:val="00C7743B"/>
    <w:rsid w:val="00C774EB"/>
    <w:rsid w:val="00C979CA"/>
    <w:rsid w:val="00CA45C9"/>
    <w:rsid w:val="00CA56BA"/>
    <w:rsid w:val="00CA5C70"/>
    <w:rsid w:val="00CB1CEF"/>
    <w:rsid w:val="00CB5B43"/>
    <w:rsid w:val="00CC6FFB"/>
    <w:rsid w:val="00CD2EC9"/>
    <w:rsid w:val="00CD430F"/>
    <w:rsid w:val="00CD6A3B"/>
    <w:rsid w:val="00CE537F"/>
    <w:rsid w:val="00CF55DC"/>
    <w:rsid w:val="00D036CC"/>
    <w:rsid w:val="00D06F76"/>
    <w:rsid w:val="00D10F43"/>
    <w:rsid w:val="00D13569"/>
    <w:rsid w:val="00D14753"/>
    <w:rsid w:val="00D20E59"/>
    <w:rsid w:val="00D2186F"/>
    <w:rsid w:val="00D334D0"/>
    <w:rsid w:val="00D3572D"/>
    <w:rsid w:val="00D357F2"/>
    <w:rsid w:val="00D35900"/>
    <w:rsid w:val="00D51896"/>
    <w:rsid w:val="00D83F0D"/>
    <w:rsid w:val="00D92E16"/>
    <w:rsid w:val="00DA70E7"/>
    <w:rsid w:val="00DC6EE9"/>
    <w:rsid w:val="00DC7537"/>
    <w:rsid w:val="00DD1D45"/>
    <w:rsid w:val="00DD36E3"/>
    <w:rsid w:val="00DD5AE3"/>
    <w:rsid w:val="00DD67DA"/>
    <w:rsid w:val="00DE09CF"/>
    <w:rsid w:val="00DF39C8"/>
    <w:rsid w:val="00DF439C"/>
    <w:rsid w:val="00E012FC"/>
    <w:rsid w:val="00E05647"/>
    <w:rsid w:val="00E20ABB"/>
    <w:rsid w:val="00E255A4"/>
    <w:rsid w:val="00E25C5D"/>
    <w:rsid w:val="00E26686"/>
    <w:rsid w:val="00E3612A"/>
    <w:rsid w:val="00E476D3"/>
    <w:rsid w:val="00E508CB"/>
    <w:rsid w:val="00E928C2"/>
    <w:rsid w:val="00EA38F0"/>
    <w:rsid w:val="00ED1598"/>
    <w:rsid w:val="00ED3292"/>
    <w:rsid w:val="00ED5B03"/>
    <w:rsid w:val="00F03584"/>
    <w:rsid w:val="00F04614"/>
    <w:rsid w:val="00F211F4"/>
    <w:rsid w:val="00F3275C"/>
    <w:rsid w:val="00F551E1"/>
    <w:rsid w:val="00F55249"/>
    <w:rsid w:val="00F716F4"/>
    <w:rsid w:val="00FA2BE9"/>
    <w:rsid w:val="00FB76C3"/>
    <w:rsid w:val="00FC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62B44C9"/>
  <w15:chartTrackingRefBased/>
  <w15:docId w15:val="{E67158D5-3E83-4502-8DDD-AECEEBE95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spacing w:before="120"/>
      <w:jc w:val="center"/>
      <w:outlineLvl w:val="0"/>
    </w:pPr>
    <w:rPr>
      <w:rFonts w:ascii="Arial" w:hAnsi="Arial"/>
      <w:b/>
      <w:sz w:val="16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18"/>
      <w:lang w:val="es-ES_tradnl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i/>
      <w:sz w:val="24"/>
      <w:lang w:val="es-ES_tradnl"/>
    </w:rPr>
  </w:style>
  <w:style w:type="paragraph" w:styleId="Ttulo4">
    <w:name w:val="heading 4"/>
    <w:basedOn w:val="Normal"/>
    <w:next w:val="Normal"/>
    <w:qFormat/>
    <w:pPr>
      <w:keepNext/>
      <w:spacing w:before="120"/>
      <w:ind w:right="-30"/>
      <w:jc w:val="center"/>
      <w:outlineLvl w:val="3"/>
    </w:pPr>
    <w:rPr>
      <w:b/>
      <w:sz w:val="16"/>
    </w:rPr>
  </w:style>
  <w:style w:type="paragraph" w:styleId="Ttulo5">
    <w:name w:val="heading 5"/>
    <w:basedOn w:val="Normal"/>
    <w:next w:val="Normal"/>
    <w:qFormat/>
    <w:pPr>
      <w:keepNext/>
      <w:ind w:right="-30"/>
      <w:jc w:val="center"/>
      <w:outlineLvl w:val="4"/>
    </w:pPr>
    <w:rPr>
      <w:rFonts w:ascii="Arial" w:hAnsi="Arial" w:cs="Arial"/>
      <w:b/>
      <w:i/>
    </w:rPr>
  </w:style>
  <w:style w:type="paragraph" w:styleId="Ttulo6">
    <w:name w:val="heading 6"/>
    <w:basedOn w:val="Normal"/>
    <w:next w:val="Normal"/>
    <w:qFormat/>
    <w:pPr>
      <w:keepNext/>
      <w:spacing w:before="120"/>
      <w:ind w:right="-30"/>
      <w:outlineLvl w:val="5"/>
    </w:pPr>
    <w:rPr>
      <w:rFonts w:ascii="Arial" w:hAnsi="Arial" w:cs="Arial"/>
      <w:b/>
      <w:sz w:val="14"/>
      <w:lang w:val="es-ES_tradnl"/>
    </w:rPr>
  </w:style>
  <w:style w:type="paragraph" w:styleId="Ttulo7">
    <w:name w:val="heading 7"/>
    <w:basedOn w:val="Normal"/>
    <w:next w:val="Normal"/>
    <w:qFormat/>
    <w:pPr>
      <w:keepNext/>
      <w:spacing w:before="120" w:after="120"/>
      <w:ind w:right="-30"/>
      <w:jc w:val="both"/>
      <w:outlineLvl w:val="6"/>
    </w:pPr>
    <w:rPr>
      <w:rFonts w:ascii="Arial" w:hAnsi="Arial" w:cs="Arial"/>
      <w:b/>
      <w:sz w:val="16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16"/>
    </w:rPr>
  </w:style>
  <w:style w:type="paragraph" w:styleId="Ttulo9">
    <w:name w:val="heading 9"/>
    <w:basedOn w:val="Normal"/>
    <w:next w:val="Normal"/>
    <w:qFormat/>
    <w:pPr>
      <w:keepNext/>
      <w:spacing w:before="120" w:after="120"/>
      <w:ind w:right="-30"/>
      <w:jc w:val="center"/>
      <w:outlineLvl w:val="8"/>
    </w:pPr>
    <w:rPr>
      <w:rFonts w:ascii="Arial" w:hAnsi="Arial" w:cs="Arial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Hipervnculovisitado">
    <w:name w:val="FollowedHyperlink"/>
    <w:rPr>
      <w:color w:val="800080"/>
      <w:u w:val="single"/>
    </w:rPr>
  </w:style>
  <w:style w:type="paragraph" w:styleId="Sangradetextonormal">
    <w:name w:val="Body Text Indent"/>
    <w:basedOn w:val="Normal"/>
    <w:pPr>
      <w:ind w:left="142"/>
    </w:pPr>
  </w:style>
  <w:style w:type="paragraph" w:styleId="Textoindependiente">
    <w:name w:val="Body Text"/>
    <w:basedOn w:val="Normal"/>
    <w:pPr>
      <w:ind w:right="-30"/>
      <w:jc w:val="both"/>
    </w:pPr>
    <w:rPr>
      <w:rFonts w:ascii="Arial" w:hAnsi="Arial" w:cs="Arial"/>
      <w:b/>
      <w:sz w:val="16"/>
      <w:lang w:val="es-ES_tradnl"/>
    </w:rPr>
  </w:style>
  <w:style w:type="paragraph" w:styleId="Textoindependiente2">
    <w:name w:val="Body Text 2"/>
    <w:basedOn w:val="Normal"/>
    <w:pPr>
      <w:ind w:right="-30"/>
      <w:jc w:val="both"/>
    </w:pPr>
    <w:rPr>
      <w:rFonts w:ascii="Arial" w:hAnsi="Arial" w:cs="Arial"/>
      <w:sz w:val="18"/>
    </w:rPr>
  </w:style>
  <w:style w:type="paragraph" w:customStyle="1" w:styleId="Textodeglobo1">
    <w:name w:val="Texto de globo1"/>
    <w:basedOn w:val="Normal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217DD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5806D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A3551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Refdecomentario">
    <w:name w:val="annotation reference"/>
    <w:uiPriority w:val="99"/>
    <w:unhideWhenUsed/>
    <w:rsid w:val="008C7C9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C7C9F"/>
    <w:pPr>
      <w:spacing w:after="200"/>
    </w:pPr>
    <w:rPr>
      <w:rFonts w:ascii="Calibri" w:eastAsia="Calibri" w:hAnsi="Calibri"/>
      <w:lang w:val="es-MX" w:eastAsia="en-US"/>
    </w:rPr>
  </w:style>
  <w:style w:type="character" w:customStyle="1" w:styleId="TextocomentarioCar">
    <w:name w:val="Texto comentario Car"/>
    <w:link w:val="Textocomentario"/>
    <w:uiPriority w:val="99"/>
    <w:rsid w:val="008C7C9F"/>
    <w:rPr>
      <w:rFonts w:ascii="Calibri" w:eastAsia="Calibri" w:hAnsi="Calibri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5A21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1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fm_res_grl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fm_res_grl.dot</Template>
  <TotalTime>1137</TotalTime>
  <Pages>3</Pages>
  <Words>854</Words>
  <Characters>4506</Characters>
  <Application>Microsoft Office Word</Application>
  <DocSecurity>0</DocSecurity>
  <Lines>112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DAVID GONZALEZ ORDOÑEZ</dc:creator>
  <cp:keywords/>
  <cp:lastModifiedBy>Abraham Yobari Ramirez Rojas</cp:lastModifiedBy>
  <cp:revision>150</cp:revision>
  <cp:lastPrinted>2025-10-24T02:08:00Z</cp:lastPrinted>
  <dcterms:created xsi:type="dcterms:W3CDTF">2025-06-12T17:21:00Z</dcterms:created>
  <dcterms:modified xsi:type="dcterms:W3CDTF">2025-10-24T16:50:00Z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2025-06-12T16:23:45Z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2ce69147-2638-4f36-8769-4eb269cb1526</vt:lpwstr>
  </property>
  <property fmtid="{D5CDD505-2E9C-101B-9397-08002B2CF9AE}" pid="7" name="MSIP_Label_defa4170-0d19-0005-0004-bc88714345d2_ActionId">
    <vt:lpwstr>f10246af-8737-4f90-a7a0-a05c15a95ae4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